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821F" w14:textId="77777777" w:rsidR="003D5A15" w:rsidRDefault="00A536C8" w:rsidP="00A536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6C8">
        <w:rPr>
          <w:rFonts w:ascii="Times New Roman" w:hAnsi="Times New Roman" w:cs="Times New Roman"/>
          <w:b/>
          <w:sz w:val="28"/>
          <w:szCs w:val="28"/>
        </w:rPr>
        <w:t>BÁO CÁO THỰC HÀNH</w:t>
      </w:r>
    </w:p>
    <w:p w14:paraId="1161CC5C" w14:textId="77777777" w:rsidR="00A536C8" w:rsidRPr="00CF73CB" w:rsidRDefault="00A536C8" w:rsidP="00A536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CB">
        <w:rPr>
          <w:rFonts w:ascii="Times New Roman" w:hAnsi="Times New Roman" w:cs="Times New Roman"/>
          <w:b/>
          <w:sz w:val="28"/>
          <w:szCs w:val="28"/>
        </w:rPr>
        <w:t>Thông tin chung</w:t>
      </w:r>
    </w:p>
    <w:p w14:paraId="6FE9AAE1" w14:textId="61E34D89" w:rsidR="00A536C8" w:rsidRDefault="00B778AE" w:rsidP="00E4309E">
      <w:pPr>
        <w:pStyle w:val="ListParagraph"/>
        <w:numPr>
          <w:ilvl w:val="0"/>
          <w:numId w:val="2"/>
        </w:numPr>
        <w:tabs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Họ và tên</w:t>
      </w:r>
      <w:r w:rsidR="00E4309E">
        <w:rPr>
          <w:rFonts w:ascii="Times New Roman" w:hAnsi="Times New Roman" w:cs="Times New Roman"/>
          <w:i/>
          <w:sz w:val="28"/>
          <w:szCs w:val="28"/>
        </w:rPr>
        <w:t xml:space="preserve"> SV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536C8" w:rsidRPr="00CF73CB">
        <w:rPr>
          <w:rFonts w:ascii="Times New Roman" w:hAnsi="Times New Roman" w:cs="Times New Roman"/>
          <w:i/>
          <w:sz w:val="28"/>
          <w:szCs w:val="28"/>
        </w:rPr>
        <w:t>:</w:t>
      </w:r>
      <w:r w:rsidR="00722D62">
        <w:rPr>
          <w:rFonts w:ascii="Times New Roman" w:hAnsi="Times New Roman" w:cs="Times New Roman"/>
          <w:i/>
          <w:sz w:val="28"/>
          <w:szCs w:val="28"/>
        </w:rPr>
        <w:t>Lê</w:t>
      </w:r>
      <w:r w:rsidR="00722D62">
        <w:rPr>
          <w:rFonts w:ascii="Times New Roman" w:hAnsi="Times New Roman" w:cs="Times New Roman"/>
          <w:i/>
          <w:sz w:val="28"/>
          <w:szCs w:val="28"/>
          <w:lang w:val="vi-VN"/>
        </w:rPr>
        <w:t xml:space="preserve"> Minh Tuyên</w:t>
      </w:r>
      <w:r w:rsidR="0090025E">
        <w:rPr>
          <w:rFonts w:ascii="Times New Roman" w:hAnsi="Times New Roman" w:cs="Times New Roman"/>
          <w:i/>
          <w:sz w:val="28"/>
          <w:szCs w:val="28"/>
        </w:rPr>
        <w:tab/>
      </w:r>
      <w:r w:rsidR="0090025E">
        <w:rPr>
          <w:rFonts w:ascii="Times New Roman" w:hAnsi="Times New Roman" w:cs="Times New Roman"/>
          <w:i/>
          <w:sz w:val="28"/>
          <w:szCs w:val="28"/>
        </w:rPr>
        <w:tab/>
      </w:r>
    </w:p>
    <w:p w14:paraId="724D6230" w14:textId="15FBED4E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Lớp:</w:t>
      </w:r>
      <w:r w:rsidR="00E4309E" w:rsidRPr="00E4309E">
        <w:rPr>
          <w:rFonts w:ascii="Times New Roman" w:hAnsi="Times New Roman" w:cs="Times New Roman"/>
          <w:b/>
          <w:bCs/>
          <w:i/>
          <w:sz w:val="28"/>
          <w:szCs w:val="28"/>
        </w:rPr>
        <w:t>20252IT601900</w:t>
      </w:r>
      <w:r w:rsidR="00E4309E">
        <w:rPr>
          <w:rFonts w:ascii="Times New Roman" w:hAnsi="Times New Roman" w:cs="Times New Roman"/>
          <w:b/>
          <w:bCs/>
          <w:i/>
          <w:sz w:val="28"/>
          <w:szCs w:val="28"/>
        </w:rPr>
        <w:t>4</w:t>
      </w:r>
      <w:r>
        <w:rPr>
          <w:rFonts w:ascii="Times New Roman" w:hAnsi="Times New Roman" w:cs="Times New Roman"/>
          <w:i/>
          <w:sz w:val="28"/>
          <w:szCs w:val="28"/>
        </w:rPr>
        <w:tab/>
        <w:t>Khóa</w:t>
      </w:r>
      <w:r w:rsidR="00E4309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4309E" w:rsidRPr="00E4309E">
        <w:rPr>
          <w:rFonts w:ascii="Times New Roman" w:hAnsi="Times New Roman" w:cs="Times New Roman"/>
          <w:b/>
          <w:bCs/>
          <w:i/>
          <w:sz w:val="28"/>
          <w:szCs w:val="28"/>
        </w:rPr>
        <w:t>19</w:t>
      </w:r>
    </w:p>
    <w:p w14:paraId="1DBCAD5F" w14:textId="0A2FD347" w:rsidR="00A536C8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Học phần:</w:t>
      </w:r>
      <w:r w:rsidR="00AB691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778AE" w:rsidRPr="00AB6918">
        <w:rPr>
          <w:rFonts w:ascii="Times New Roman" w:hAnsi="Times New Roman" w:cs="Times New Roman"/>
          <w:b/>
          <w:bCs/>
          <w:i/>
          <w:sz w:val="28"/>
          <w:szCs w:val="28"/>
        </w:rPr>
        <w:t>Lập trình Java</w:t>
      </w:r>
      <w:r>
        <w:rPr>
          <w:rFonts w:ascii="Times New Roman" w:hAnsi="Times New Roman" w:cs="Times New Roman"/>
          <w:i/>
          <w:sz w:val="28"/>
          <w:szCs w:val="28"/>
        </w:rPr>
        <w:tab/>
        <w:t>Bài:</w:t>
      </w:r>
      <w:r w:rsidR="00E4309E">
        <w:rPr>
          <w:rFonts w:ascii="Times New Roman" w:hAnsi="Times New Roman" w:cs="Times New Roman"/>
          <w:b/>
          <w:bCs/>
          <w:i/>
          <w:sz w:val="28"/>
          <w:szCs w:val="28"/>
        </w:rPr>
        <w:t>2</w:t>
      </w:r>
    </w:p>
    <w:p w14:paraId="6A53D892" w14:textId="74FF88CB" w:rsidR="0090025E" w:rsidRDefault="0090025E" w:rsidP="00E4309E">
      <w:pPr>
        <w:pStyle w:val="ListParagraph"/>
        <w:numPr>
          <w:ilvl w:val="0"/>
          <w:numId w:val="2"/>
        </w:numPr>
        <w:tabs>
          <w:tab w:val="left" w:leader="dot" w:pos="4536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Ngày thực hành</w:t>
      </w:r>
      <w:r w:rsidR="00A42F3C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E4309E">
        <w:rPr>
          <w:rFonts w:ascii="Times New Roman" w:hAnsi="Times New Roman" w:cs="Times New Roman"/>
          <w:b/>
          <w:bCs/>
          <w:i/>
          <w:sz w:val="28"/>
          <w:szCs w:val="28"/>
        </w:rPr>
        <w:t>10/03/2026</w:t>
      </w:r>
      <w:r>
        <w:rPr>
          <w:rFonts w:ascii="Times New Roman" w:hAnsi="Times New Roman" w:cs="Times New Roman"/>
          <w:i/>
          <w:sz w:val="28"/>
          <w:szCs w:val="28"/>
        </w:rPr>
        <w:tab/>
        <w:t>Phòng TH</w:t>
      </w:r>
      <w:r w:rsidR="00E4309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4309E">
        <w:rPr>
          <w:rFonts w:ascii="Times New Roman" w:hAnsi="Times New Roman" w:cs="Times New Roman"/>
          <w:b/>
          <w:bCs/>
          <w:i/>
          <w:sz w:val="28"/>
          <w:szCs w:val="28"/>
        </w:rPr>
        <w:t>online</w:t>
      </w:r>
    </w:p>
    <w:p w14:paraId="2DA848AF" w14:textId="5602C8D0" w:rsidR="0090025E" w:rsidRDefault="0090025E" w:rsidP="0090025E">
      <w:pPr>
        <w:pStyle w:val="ListParagraph"/>
        <w:numPr>
          <w:ilvl w:val="0"/>
          <w:numId w:val="2"/>
        </w:numPr>
        <w:tabs>
          <w:tab w:val="left" w:leader="dot" w:pos="4536"/>
          <w:tab w:val="left" w:leader="dot" w:pos="9072"/>
        </w:tabs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Ca TH</w:t>
      </w:r>
      <w:r w:rsidR="00A42F3C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722D62">
        <w:rPr>
          <w:rFonts w:ascii="Times New Roman" w:hAnsi="Times New Roman" w:cs="Times New Roman"/>
          <w:i/>
          <w:sz w:val="28"/>
          <w:szCs w:val="28"/>
          <w:lang w:val="vi-VN"/>
        </w:rPr>
        <w:t>2</w:t>
      </w:r>
    </w:p>
    <w:p w14:paraId="2BF92DC7" w14:textId="77777777" w:rsidR="00A536C8" w:rsidRPr="00CF73CB" w:rsidRDefault="00A536C8" w:rsidP="00A536C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F73CB">
        <w:rPr>
          <w:rFonts w:ascii="Times New Roman" w:hAnsi="Times New Roman" w:cs="Times New Roman"/>
          <w:b/>
          <w:sz w:val="28"/>
          <w:szCs w:val="28"/>
        </w:rPr>
        <w:t>Nội dung thực hành</w:t>
      </w:r>
    </w:p>
    <w:p w14:paraId="115DFAB8" w14:textId="036203D5" w:rsidR="00A536C8" w:rsidRPr="00722D62" w:rsidRDefault="00A536C8" w:rsidP="00A536C8">
      <w:pPr>
        <w:ind w:left="360"/>
        <w:jc w:val="both"/>
        <w:rPr>
          <w:rFonts w:ascii="Times New Roman" w:hAnsi="Times New Roman" w:cs="Times New Roman"/>
          <w:b/>
          <w:i/>
          <w:sz w:val="28"/>
          <w:szCs w:val="28"/>
          <w:lang w:val="vi-VN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Bài :</w:t>
      </w:r>
      <w:r w:rsidR="00722D62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Thực hành làm quen môi trường lập trình và lập trình Java cơ sở</w:t>
      </w:r>
    </w:p>
    <w:p w14:paraId="5D682D00" w14:textId="7B32E904" w:rsidR="00A536C8" w:rsidRPr="00B26EF6" w:rsidRDefault="00A536C8" w:rsidP="00A536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Nội dung thực hành: </w:t>
      </w:r>
    </w:p>
    <w:p w14:paraId="18CDE72E" w14:textId="4EAF46E7" w:rsidR="00B26EF6" w:rsidRDefault="00B26EF6" w:rsidP="00B26EF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Xây dựng bài toán Quản lý sinh viên</w:t>
      </w:r>
    </w:p>
    <w:p w14:paraId="112EE260" w14:textId="66ECD8A8" w:rsidR="00B26EF6" w:rsidRDefault="00B26EF6" w:rsidP="00B26EF6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</w:t>
      </w:r>
      <w:r w:rsidRPr="00B26EF6">
        <w:rPr>
          <w:rFonts w:ascii="Times New Roman" w:hAnsi="Times New Roman" w:cs="Times New Roman"/>
          <w:sz w:val="28"/>
          <w:szCs w:val="28"/>
        </w:rPr>
        <w:t xml:space="preserve"> Interface IStudentUtils và Enum MajorType</w:t>
      </w:r>
    </w:p>
    <w:p w14:paraId="184F7233" w14:textId="11D8C6F5" w:rsidR="00B26EF6" w:rsidRPr="00B26EF6" w:rsidRDefault="00B26EF6" w:rsidP="00B26EF6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Pr="00B26EF6">
        <w:rPr>
          <w:rFonts w:ascii="Times New Roman" w:hAnsi="Times New Roman" w:cs="Times New Roman"/>
          <w:sz w:val="28"/>
          <w:szCs w:val="28"/>
        </w:rPr>
        <w:t>Thiết kế lớp SinhVien thực thi interface và tự động tăng mã SV.</w:t>
      </w:r>
    </w:p>
    <w:p w14:paraId="3ADCD9FB" w14:textId="1D0D0BDF" w:rsidR="00B26EF6" w:rsidRPr="00B26EF6" w:rsidRDefault="00B26EF6" w:rsidP="00B26EF6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</w:t>
      </w:r>
      <w:r w:rsidRPr="00B26EF6">
        <w:rPr>
          <w:rFonts w:ascii="Times New Roman" w:hAnsi="Times New Roman" w:cs="Times New Roman"/>
          <w:sz w:val="28"/>
          <w:szCs w:val="28"/>
        </w:rPr>
        <w:t>Xây dựng lớp điều khiển SinhVienControl để quản lý danh sách (thêm, sửa, xóa, sắp xếp, tìm thủ khoa).</w:t>
      </w:r>
    </w:p>
    <w:p w14:paraId="74D66E90" w14:textId="45A348A7" w:rsidR="00B26EF6" w:rsidRPr="00B26EF6" w:rsidRDefault="00B26EF6" w:rsidP="00B26EF6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8CED42E" w14:textId="5046BD02" w:rsidR="00B26EF6" w:rsidRDefault="00B26EF6" w:rsidP="00B26EF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Xây dựng lớp Demo chứa hàm main thực hiện minh họa </w:t>
      </w:r>
    </w:p>
    <w:p w14:paraId="237B67B8" w14:textId="77777777" w:rsidR="00B26EF6" w:rsidRDefault="00B26EF6" w:rsidP="00B26EF6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0932FC5" w14:textId="77777777" w:rsidR="00A536C8" w:rsidRDefault="00A42F3C" w:rsidP="00A536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quả:</w:t>
      </w:r>
    </w:p>
    <w:p w14:paraId="3A0B8CA0" w14:textId="56FCDE87" w:rsidR="001A1095" w:rsidRPr="001A1095" w:rsidRDefault="00E30F34" w:rsidP="001A109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Thiết kế ứng dụng (cắt khung khung</w:t>
      </w:r>
      <w:r w:rsidR="000769C6">
        <w:rPr>
          <w:rFonts w:ascii="Times New Roman" w:hAnsi="Times New Roman" w:cs="Times New Roman"/>
          <w:sz w:val="28"/>
          <w:szCs w:val="28"/>
        </w:rPr>
        <w:t xml:space="preserve"> phần outline project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612"/>
      </w:tblGrid>
      <w:tr w:rsidR="00A42F3C" w14:paraId="324C0F5C" w14:textId="77777777" w:rsidTr="00E30F34">
        <w:tc>
          <w:tcPr>
            <w:tcW w:w="9498" w:type="dxa"/>
          </w:tcPr>
          <w:p w14:paraId="4CC164FD" w14:textId="1059611E" w:rsidR="00A42F3C" w:rsidRDefault="001A1095" w:rsidP="00A42F3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1095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FEF7F68" wp14:editId="31F7ABDF">
                  <wp:extent cx="6466840" cy="2334895"/>
                  <wp:effectExtent l="0" t="0" r="0" b="8255"/>
                  <wp:docPr id="1292992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9927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233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600E8" w14:textId="4E81F1EE" w:rsidR="00A536C8" w:rsidRDefault="00A536C8" w:rsidP="00E30F3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chạy chương trình</w:t>
      </w:r>
      <w:r w:rsidR="007C2279">
        <w:rPr>
          <w:rFonts w:ascii="Times New Roman" w:hAnsi="Times New Roman" w:cs="Times New Roman"/>
          <w:sz w:val="28"/>
          <w:szCs w:val="28"/>
        </w:rPr>
        <w:t xml:space="preserve"> theo từng minh họa</w:t>
      </w:r>
    </w:p>
    <w:p w14:paraId="1132496C" w14:textId="6B0E26AF" w:rsidR="007C2279" w:rsidRDefault="007C2279" w:rsidP="007C22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Minh họa fakedata</w:t>
      </w:r>
    </w:p>
    <w:tbl>
      <w:tblPr>
        <w:tblStyle w:val="TableGrid"/>
        <w:tblW w:w="9498" w:type="dxa"/>
        <w:tblInd w:w="562" w:type="dxa"/>
        <w:tblLook w:val="04A0" w:firstRow="1" w:lastRow="0" w:firstColumn="1" w:lastColumn="0" w:noHBand="0" w:noVBand="1"/>
      </w:tblPr>
      <w:tblGrid>
        <w:gridCol w:w="9516"/>
      </w:tblGrid>
      <w:tr w:rsidR="007C2279" w14:paraId="2948DD2B" w14:textId="77777777" w:rsidTr="007C2279">
        <w:tc>
          <w:tcPr>
            <w:tcW w:w="9498" w:type="dxa"/>
          </w:tcPr>
          <w:p w14:paraId="715A1E49" w14:textId="076000B1" w:rsidR="007C2279" w:rsidRDefault="001A1095" w:rsidP="007C227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10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907283F" wp14:editId="63DA755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114300</wp:posOffset>
                  </wp:positionV>
                  <wp:extent cx="5905500" cy="1082675"/>
                  <wp:effectExtent l="0" t="0" r="0" b="3175"/>
                  <wp:wrapSquare wrapText="bothSides"/>
                  <wp:docPr id="866084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08464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10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18C3730" w14:textId="2C95CBF8" w:rsidR="007C2279" w:rsidRPr="007C2279" w:rsidRDefault="007C2279" w:rsidP="007C227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Minh họa …. &lt;sinh viên viết thêm các minh họa đã làm trong bài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9612"/>
      </w:tblGrid>
      <w:tr w:rsidR="00E30F34" w14:paraId="3FA3B91F" w14:textId="77777777" w:rsidTr="001A1095">
        <w:tc>
          <w:tcPr>
            <w:tcW w:w="9612" w:type="dxa"/>
          </w:tcPr>
          <w:p w14:paraId="66149BA3" w14:textId="2F56536F" w:rsidR="00E30F34" w:rsidRDefault="001A1095" w:rsidP="00D154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1095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DCB93BB" wp14:editId="25EF2E93">
                  <wp:extent cx="6466840" cy="1546860"/>
                  <wp:effectExtent l="0" t="0" r="0" b="0"/>
                  <wp:docPr id="2137669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6693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154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95" w14:paraId="1E2A66DC" w14:textId="77777777" w:rsidTr="001A1095">
        <w:tc>
          <w:tcPr>
            <w:tcW w:w="9612" w:type="dxa"/>
          </w:tcPr>
          <w:p w14:paraId="3CC9A0CB" w14:textId="09F0A6B6" w:rsidR="001A1095" w:rsidRDefault="00D7051C" w:rsidP="00D154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51C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0385CCC" wp14:editId="3D4CDF4B">
                  <wp:extent cx="6466840" cy="1566545"/>
                  <wp:effectExtent l="0" t="0" r="0" b="0"/>
                  <wp:docPr id="1406804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8046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95" w14:paraId="0711BAFB" w14:textId="77777777" w:rsidTr="001A1095">
        <w:tc>
          <w:tcPr>
            <w:tcW w:w="9612" w:type="dxa"/>
          </w:tcPr>
          <w:p w14:paraId="5DB515C9" w14:textId="0CEEA01A" w:rsidR="001A1095" w:rsidRDefault="00D7051C" w:rsidP="00D1543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51C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980C6DC" wp14:editId="1C59AF5B">
                  <wp:extent cx="6466840" cy="1816735"/>
                  <wp:effectExtent l="0" t="0" r="0" b="0"/>
                  <wp:docPr id="81443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437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6840" cy="181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C1993" w14:textId="77777777" w:rsidR="00D7051C" w:rsidRDefault="00D7051C" w:rsidP="001A1095">
      <w:pPr>
        <w:ind w:left="720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1D0B2AD2" w14:textId="3FED1143" w:rsidR="00A536C8" w:rsidRPr="001A1095" w:rsidRDefault="001A1095" w:rsidP="001A1095">
      <w:pPr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3.</w:t>
      </w:r>
      <w:r w:rsidR="00A536C8" w:rsidRPr="001A1095">
        <w:rPr>
          <w:rFonts w:ascii="Times New Roman" w:hAnsi="Times New Roman" w:cs="Times New Roman"/>
          <w:b/>
          <w:sz w:val="28"/>
          <w:szCs w:val="28"/>
        </w:rPr>
        <w:t>Các vấn đề khác</w:t>
      </w:r>
    </w:p>
    <w:p w14:paraId="5076782E" w14:textId="77777777" w:rsidR="00A536C8" w:rsidRDefault="00A536C8" w:rsidP="00E30F3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Nội dung đã </w:t>
      </w:r>
      <w:r w:rsidR="00E30F34">
        <w:rPr>
          <w:rFonts w:ascii="Times New Roman" w:hAnsi="Times New Roman" w:cs="Times New Roman"/>
          <w:b/>
          <w:i/>
          <w:sz w:val="28"/>
          <w:szCs w:val="28"/>
        </w:rPr>
        <w:t>hoàn</w:t>
      </w:r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hành</w:t>
      </w:r>
      <w:r w:rsidR="00E30F34">
        <w:rPr>
          <w:rFonts w:ascii="Times New Roman" w:hAnsi="Times New Roman" w:cs="Times New Roman"/>
          <w:b/>
          <w:i/>
          <w:sz w:val="28"/>
          <w:szCs w:val="28"/>
        </w:rPr>
        <w:t xml:space="preserve"> theo yêu cầu đầu bài</w:t>
      </w:r>
    </w:p>
    <w:p w14:paraId="6BED57E5" w14:textId="23C03CA9" w:rsidR="00B7436B" w:rsidRPr="001A1095" w:rsidRDefault="001A1095" w:rsidP="00B7436B">
      <w:pPr>
        <w:pStyle w:val="ListParagraph"/>
        <w:ind w:left="1800"/>
        <w:jc w:val="both"/>
        <w:rPr>
          <w:rFonts w:ascii="Times New Roman" w:hAnsi="Times New Roman" w:cs="Times New Roman"/>
          <w:b/>
          <w:i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Đã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hoàn thành đủ các yêu cầu của đề bài </w:t>
      </w:r>
    </w:p>
    <w:p w14:paraId="0B51EE92" w14:textId="77777777" w:rsidR="00A536C8" w:rsidRPr="00B7436B" w:rsidRDefault="00B7436B" w:rsidP="00B7436B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7436B">
        <w:rPr>
          <w:rFonts w:ascii="Times New Roman" w:hAnsi="Times New Roman" w:cs="Times New Roman"/>
          <w:b/>
          <w:i/>
          <w:sz w:val="28"/>
          <w:szCs w:val="28"/>
        </w:rPr>
        <w:t xml:space="preserve">Các </w:t>
      </w:r>
      <w:r w:rsidR="00A536C8" w:rsidRPr="00B7436B">
        <w:rPr>
          <w:rFonts w:ascii="Times New Roman" w:hAnsi="Times New Roman" w:cs="Times New Roman"/>
          <w:b/>
          <w:i/>
          <w:sz w:val="28"/>
          <w:szCs w:val="28"/>
        </w:rPr>
        <w:t>nội dung chưa thực hiện và lý do chưa hoàn thành</w:t>
      </w:r>
    </w:p>
    <w:p w14:paraId="613A0C9C" w14:textId="77777777" w:rsidR="00A536C8" w:rsidRDefault="00A536C8" w:rsidP="00EC4DCE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Nội dung </w:t>
      </w:r>
      <w:r w:rsidR="00EC4DC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Lý do:…………………………………………..</w:t>
      </w:r>
    </w:p>
    <w:p w14:paraId="0B02B802" w14:textId="77777777" w:rsidR="00EC4DCE" w:rsidRDefault="00EC4DCE" w:rsidP="00EC4DCE">
      <w:pPr>
        <w:pStyle w:val="ListParagraph"/>
        <w:ind w:left="108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0259D775" w14:textId="13707AC1" w:rsidR="007F49D8" w:rsidRPr="007F49D8" w:rsidRDefault="00A536C8" w:rsidP="007F49D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lastRenderedPageBreak/>
        <w:t>Ngày hoàn tất nội dung và nộp báo cáo bổ sung</w:t>
      </w:r>
      <w:r w:rsidR="00D7051C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: </w:t>
      </w:r>
    </w:p>
    <w:p w14:paraId="4BAB55DB" w14:textId="77777777" w:rsidR="00A536C8" w:rsidRPr="00CF73CB" w:rsidRDefault="00CF73CB" w:rsidP="00B743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Các ý kiến đề nghị</w:t>
      </w:r>
    </w:p>
    <w:p w14:paraId="07098ECD" w14:textId="0A5D8E26" w:rsidR="00CF73CB" w:rsidRPr="00CF73CB" w:rsidRDefault="00CF73CB" w:rsidP="00CF73CB">
      <w:pPr>
        <w:ind w:left="3600"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>Hà Nội, ngày…</w:t>
      </w:r>
      <w:r w:rsidR="00722D62">
        <w:rPr>
          <w:rFonts w:ascii="Times New Roman" w:hAnsi="Times New Roman" w:cs="Times New Roman"/>
          <w:b/>
          <w:i/>
          <w:sz w:val="28"/>
          <w:szCs w:val="28"/>
        </w:rPr>
        <w:t>10</w:t>
      </w:r>
      <w:r w:rsidRPr="00CF73CB">
        <w:rPr>
          <w:rFonts w:ascii="Times New Roman" w:hAnsi="Times New Roman" w:cs="Times New Roman"/>
          <w:b/>
          <w:i/>
          <w:sz w:val="28"/>
          <w:szCs w:val="28"/>
        </w:rPr>
        <w:t>..tháng…</w:t>
      </w:r>
      <w:r w:rsidR="00722D62">
        <w:rPr>
          <w:rFonts w:ascii="Times New Roman" w:hAnsi="Times New Roman" w:cs="Times New Roman"/>
          <w:b/>
          <w:i/>
          <w:sz w:val="28"/>
          <w:szCs w:val="28"/>
        </w:rPr>
        <w:t>3</w:t>
      </w:r>
      <w:r w:rsidRPr="00CF73CB">
        <w:rPr>
          <w:rFonts w:ascii="Times New Roman" w:hAnsi="Times New Roman" w:cs="Times New Roman"/>
          <w:b/>
          <w:i/>
          <w:sz w:val="28"/>
          <w:szCs w:val="28"/>
        </w:rPr>
        <w:t>...năm…</w:t>
      </w:r>
      <w:r w:rsidR="00722D62">
        <w:rPr>
          <w:rFonts w:ascii="Times New Roman" w:hAnsi="Times New Roman" w:cs="Times New Roman"/>
          <w:b/>
          <w:i/>
          <w:sz w:val="28"/>
          <w:szCs w:val="28"/>
        </w:rPr>
        <w:t>2026</w:t>
      </w:r>
      <w:r w:rsidRPr="00CF73CB">
        <w:rPr>
          <w:rFonts w:ascii="Times New Roman" w:hAnsi="Times New Roman" w:cs="Times New Roman"/>
          <w:b/>
          <w:i/>
          <w:sz w:val="28"/>
          <w:szCs w:val="28"/>
        </w:rPr>
        <w:t>..</w:t>
      </w:r>
    </w:p>
    <w:p w14:paraId="14B80998" w14:textId="2D6321C9" w:rsidR="00CF73CB" w:rsidRPr="00B26EF6" w:rsidRDefault="00CF73CB" w:rsidP="00CF73CB">
      <w:pPr>
        <w:ind w:left="3600" w:firstLine="720"/>
        <w:jc w:val="both"/>
        <w:rPr>
          <w:rFonts w:ascii="Times New Roman" w:hAnsi="Times New Roman" w:cs="Times New Roman"/>
          <w:b/>
          <w:i/>
          <w:sz w:val="28"/>
          <w:szCs w:val="28"/>
          <w:lang w:val="vi-VN"/>
        </w:rPr>
      </w:pPr>
      <w:r w:rsidRPr="00CF73CB">
        <w:rPr>
          <w:rFonts w:ascii="Times New Roman" w:hAnsi="Times New Roman" w:cs="Times New Roman"/>
          <w:b/>
          <w:i/>
          <w:sz w:val="28"/>
          <w:szCs w:val="28"/>
        </w:rPr>
        <w:tab/>
        <w:t xml:space="preserve">    </w:t>
      </w:r>
      <w:r w:rsidR="00B26EF6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 </w:t>
      </w:r>
      <w:r w:rsidRPr="00CF73C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B26EF6">
        <w:rPr>
          <w:rFonts w:ascii="Times New Roman" w:hAnsi="Times New Roman" w:cs="Times New Roman"/>
          <w:b/>
          <w:i/>
          <w:sz w:val="28"/>
          <w:szCs w:val="28"/>
        </w:rPr>
        <w:t>Lê</w:t>
      </w:r>
      <w:r w:rsidR="00B26EF6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Minh Tuyên</w:t>
      </w:r>
    </w:p>
    <w:p w14:paraId="7A534950" w14:textId="47BC646A" w:rsidR="00834730" w:rsidRPr="003E6784" w:rsidRDefault="00114CDD" w:rsidP="00834730">
      <w:pPr>
        <w:numPr>
          <w:ilvl w:val="0"/>
          <w:numId w:val="3"/>
        </w:numPr>
        <w:jc w:val="both"/>
        <w:rPr>
          <w:rFonts w:ascii="Times New Roman" w:hAnsi="Times New Roman"/>
          <w:bCs/>
          <w:i/>
          <w:color w:val="FF0000"/>
        </w:rPr>
      </w:pPr>
      <w:r>
        <w:rPr>
          <w:rFonts w:ascii="Times New Roman" w:hAnsi="Times New Roman"/>
          <w:bCs/>
          <w:i/>
          <w:color w:val="FF0000"/>
        </w:rPr>
        <w:t xml:space="preserve"> </w:t>
      </w:r>
    </w:p>
    <w:sectPr w:rsidR="00834730" w:rsidRPr="003E6784" w:rsidSect="00DB6B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09" w:right="616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1635" w14:textId="77777777" w:rsidR="00CC65F4" w:rsidRDefault="00CC65F4" w:rsidP="00DB6BAA">
      <w:pPr>
        <w:spacing w:after="0" w:line="240" w:lineRule="auto"/>
      </w:pPr>
      <w:r>
        <w:separator/>
      </w:r>
    </w:p>
  </w:endnote>
  <w:endnote w:type="continuationSeparator" w:id="0">
    <w:p w14:paraId="1C6A0383" w14:textId="77777777" w:rsidR="00CC65F4" w:rsidRDefault="00CC65F4" w:rsidP="00DB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D071" w14:textId="77777777" w:rsidR="00403C40" w:rsidRDefault="00403C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C0B6" w14:textId="77777777" w:rsidR="00403C40" w:rsidRDefault="00403C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AACC5" w14:textId="77777777" w:rsidR="00403C40" w:rsidRDefault="00403C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3C76E" w14:textId="77777777" w:rsidR="00CC65F4" w:rsidRDefault="00CC65F4" w:rsidP="00DB6BAA">
      <w:pPr>
        <w:spacing w:after="0" w:line="240" w:lineRule="auto"/>
      </w:pPr>
      <w:r>
        <w:separator/>
      </w:r>
    </w:p>
  </w:footnote>
  <w:footnote w:type="continuationSeparator" w:id="0">
    <w:p w14:paraId="6D4649B3" w14:textId="77777777" w:rsidR="00CC65F4" w:rsidRDefault="00CC65F4" w:rsidP="00DB6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FCDC9" w14:textId="77777777" w:rsidR="00403C40" w:rsidRDefault="00403C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DB6BAA" w14:paraId="1F96EE9B" w14:textId="77777777" w:rsidTr="00FB7C2F">
      <w:trPr>
        <w:trHeight w:val="695"/>
      </w:trPr>
      <w:tc>
        <w:tcPr>
          <w:tcW w:w="3115" w:type="dxa"/>
        </w:tcPr>
        <w:p w14:paraId="1A3721B0" w14:textId="77777777" w:rsidR="00DB6BAA" w:rsidRDefault="00DB6BAA">
          <w:pPr>
            <w:pStyle w:val="Header"/>
          </w:pPr>
          <w:r>
            <w:rPr>
              <w:noProof/>
            </w:rPr>
            <w:drawing>
              <wp:inline distT="0" distB="0" distL="0" distR="0" wp14:anchorId="7C4C6428" wp14:editId="19AB470C">
                <wp:extent cx="358140" cy="359119"/>
                <wp:effectExtent l="0" t="0" r="3810" b="3175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358839" cy="359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5" w:type="dxa"/>
          <w:vAlign w:val="center"/>
        </w:tcPr>
        <w:p w14:paraId="501412CF" w14:textId="3D5950BE" w:rsidR="00DB6BAA" w:rsidRDefault="00403C40" w:rsidP="00FB7C2F">
          <w:pPr>
            <w:pStyle w:val="Header"/>
            <w:jc w:val="center"/>
          </w:pPr>
          <w:r w:rsidRPr="00180859">
            <w:rPr>
              <w:rFonts w:ascii="Times New Roman" w:hAnsi="Times New Roman" w:cs="Times New Roman"/>
              <w:sz w:val="28"/>
              <w:szCs w:val="28"/>
            </w:rPr>
            <w:t>LẬP TRÌNH JAVA</w:t>
          </w:r>
        </w:p>
      </w:tc>
      <w:tc>
        <w:tcPr>
          <w:tcW w:w="3115" w:type="dxa"/>
        </w:tcPr>
        <w:p w14:paraId="2D22800B" w14:textId="77777777" w:rsidR="00DB6BAA" w:rsidRDefault="00DB6BAA" w:rsidP="00167001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AD15C38" wp14:editId="2CCBA769">
                <wp:extent cx="525145" cy="246380"/>
                <wp:effectExtent l="0" t="0" r="8255" b="127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-fit-haui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145" cy="246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823F763" w14:textId="77777777" w:rsidR="00DB6BAA" w:rsidRDefault="00DB6B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0713" w14:textId="77777777" w:rsidR="00403C40" w:rsidRDefault="00403C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91C69"/>
    <w:multiLevelType w:val="hybridMultilevel"/>
    <w:tmpl w:val="6DBADD5E"/>
    <w:lvl w:ilvl="0" w:tplc="678E0B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432ED"/>
    <w:multiLevelType w:val="hybridMultilevel"/>
    <w:tmpl w:val="5A04D938"/>
    <w:lvl w:ilvl="0" w:tplc="6CDEE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962C30"/>
    <w:multiLevelType w:val="hybridMultilevel"/>
    <w:tmpl w:val="EA0201A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E7E34D0"/>
    <w:multiLevelType w:val="hybridMultilevel"/>
    <w:tmpl w:val="74321E26"/>
    <w:lvl w:ilvl="0" w:tplc="618C9C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C9683C"/>
    <w:multiLevelType w:val="hybridMultilevel"/>
    <w:tmpl w:val="1E6090DC"/>
    <w:lvl w:ilvl="0" w:tplc="FC0AD1E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725611"/>
    <w:multiLevelType w:val="hybridMultilevel"/>
    <w:tmpl w:val="12025436"/>
    <w:lvl w:ilvl="0" w:tplc="DCBA5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1895322">
    <w:abstractNumId w:val="3"/>
  </w:num>
  <w:num w:numId="2" w16cid:durableId="290088740">
    <w:abstractNumId w:val="0"/>
  </w:num>
  <w:num w:numId="3" w16cid:durableId="424688487">
    <w:abstractNumId w:val="4"/>
  </w:num>
  <w:num w:numId="4" w16cid:durableId="1371222100">
    <w:abstractNumId w:val="2"/>
  </w:num>
  <w:num w:numId="5" w16cid:durableId="607128690">
    <w:abstractNumId w:val="5"/>
  </w:num>
  <w:num w:numId="6" w16cid:durableId="466164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79"/>
    <w:rsid w:val="000769C6"/>
    <w:rsid w:val="00114CDD"/>
    <w:rsid w:val="0017444A"/>
    <w:rsid w:val="001A1095"/>
    <w:rsid w:val="0020136C"/>
    <w:rsid w:val="00324FC8"/>
    <w:rsid w:val="003D5A15"/>
    <w:rsid w:val="003E6784"/>
    <w:rsid w:val="00403C40"/>
    <w:rsid w:val="004E67B4"/>
    <w:rsid w:val="005809A1"/>
    <w:rsid w:val="00722D62"/>
    <w:rsid w:val="0074226B"/>
    <w:rsid w:val="00755423"/>
    <w:rsid w:val="00783B37"/>
    <w:rsid w:val="007C2279"/>
    <w:rsid w:val="007E634D"/>
    <w:rsid w:val="007F49D8"/>
    <w:rsid w:val="00834730"/>
    <w:rsid w:val="00877473"/>
    <w:rsid w:val="0089443C"/>
    <w:rsid w:val="008E08E1"/>
    <w:rsid w:val="008F07A9"/>
    <w:rsid w:val="0090025E"/>
    <w:rsid w:val="00A42F3C"/>
    <w:rsid w:val="00A536C8"/>
    <w:rsid w:val="00AB6918"/>
    <w:rsid w:val="00B26EF6"/>
    <w:rsid w:val="00B63935"/>
    <w:rsid w:val="00B7436B"/>
    <w:rsid w:val="00B778AE"/>
    <w:rsid w:val="00CC65F4"/>
    <w:rsid w:val="00CF73CB"/>
    <w:rsid w:val="00D2591A"/>
    <w:rsid w:val="00D7051C"/>
    <w:rsid w:val="00DB6BAA"/>
    <w:rsid w:val="00E30F34"/>
    <w:rsid w:val="00E4309E"/>
    <w:rsid w:val="00EC4DCE"/>
    <w:rsid w:val="00F006AF"/>
    <w:rsid w:val="00FD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210DE"/>
  <w15:chartTrackingRefBased/>
  <w15:docId w15:val="{89EC3133-A90C-498F-A7C9-7D9F6BEB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27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6C8"/>
    <w:pPr>
      <w:ind w:left="720"/>
      <w:contextualSpacing/>
    </w:pPr>
  </w:style>
  <w:style w:type="table" w:styleId="TableGrid">
    <w:name w:val="Table Grid"/>
    <w:basedOn w:val="TableNormal"/>
    <w:uiPriority w:val="39"/>
    <w:rsid w:val="00A42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6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BAA"/>
  </w:style>
  <w:style w:type="paragraph" w:styleId="Footer">
    <w:name w:val="footer"/>
    <w:basedOn w:val="Normal"/>
    <w:link w:val="FooterChar"/>
    <w:uiPriority w:val="99"/>
    <w:unhideWhenUsed/>
    <w:rsid w:val="00DB6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BAA"/>
  </w:style>
  <w:style w:type="paragraph" w:styleId="NormalWeb">
    <w:name w:val="Normal (Web)"/>
    <w:basedOn w:val="Normal"/>
    <w:uiPriority w:val="99"/>
    <w:semiHidden/>
    <w:unhideWhenUsed/>
    <w:rsid w:val="00B26E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ONHOC\IT6029_Android_BGDT_Full%20options\Bai0_MoDau\MauBCBaiTap_T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MauBCBaiTap_TH</Template>
  <TotalTime>1</TotalTime>
  <Pages>3</Pages>
  <Words>243</Words>
  <Characters>874</Characters>
  <Application>Microsoft Office Word</Application>
  <DocSecurity>0</DocSecurity>
  <Lines>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Dương</dc:creator>
  <cp:keywords/>
  <dc:description/>
  <cp:lastModifiedBy>Lê Minh Tuyên</cp:lastModifiedBy>
  <cp:revision>2</cp:revision>
  <dcterms:created xsi:type="dcterms:W3CDTF">2026-03-10T16:53:00Z</dcterms:created>
  <dcterms:modified xsi:type="dcterms:W3CDTF">2026-03-10T16:53:00Z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dad3c7e1-dfab-44bb-98bf-f7646c7aaebf</vt:lpwstr>
  </property>
</Properties>
</file>