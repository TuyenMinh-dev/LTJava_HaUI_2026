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9821F" w14:textId="77777777" w:rsidR="003D5A15" w:rsidRDefault="00A536C8" w:rsidP="00A536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36C8">
        <w:rPr>
          <w:rFonts w:ascii="Times New Roman" w:hAnsi="Times New Roman" w:cs="Times New Roman"/>
          <w:b/>
          <w:sz w:val="28"/>
          <w:szCs w:val="28"/>
        </w:rPr>
        <w:t>BÁO CÁO THỰC HÀNH</w:t>
      </w:r>
    </w:p>
    <w:p w14:paraId="1161CC5C" w14:textId="77777777" w:rsidR="00A536C8" w:rsidRPr="00CF73CB" w:rsidRDefault="00A536C8" w:rsidP="00A536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F73CB">
        <w:rPr>
          <w:rFonts w:ascii="Times New Roman" w:hAnsi="Times New Roman" w:cs="Times New Roman"/>
          <w:b/>
          <w:sz w:val="28"/>
          <w:szCs w:val="28"/>
        </w:rPr>
        <w:t>Thông tin chung</w:t>
      </w:r>
    </w:p>
    <w:p w14:paraId="6FE9AAE1" w14:textId="24197305" w:rsidR="00A536C8" w:rsidRDefault="00B55757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Tên nhóm- họ </w:t>
      </w:r>
      <w:r w:rsidR="00B778AE">
        <w:rPr>
          <w:rFonts w:ascii="Times New Roman" w:hAnsi="Times New Roman" w:cs="Times New Roman"/>
          <w:i/>
          <w:sz w:val="28"/>
          <w:szCs w:val="28"/>
        </w:rPr>
        <w:t>và tên</w:t>
      </w:r>
      <w:r>
        <w:rPr>
          <w:rFonts w:ascii="Times New Roman" w:hAnsi="Times New Roman" w:cs="Times New Roman"/>
          <w:i/>
          <w:sz w:val="28"/>
          <w:szCs w:val="28"/>
        </w:rPr>
        <w:t xml:space="preserve"> thành viên</w:t>
      </w:r>
      <w:r w:rsidR="00B778A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536C8" w:rsidRPr="00CF73CB">
        <w:rPr>
          <w:rFonts w:ascii="Times New Roman" w:hAnsi="Times New Roman" w:cs="Times New Roman"/>
          <w:i/>
          <w:sz w:val="28"/>
          <w:szCs w:val="28"/>
        </w:rPr>
        <w:t>:</w:t>
      </w:r>
      <w:r w:rsidR="0090025E">
        <w:rPr>
          <w:rFonts w:ascii="Times New Roman" w:hAnsi="Times New Roman" w:cs="Times New Roman"/>
          <w:i/>
          <w:sz w:val="28"/>
          <w:szCs w:val="28"/>
        </w:rPr>
        <w:tab/>
      </w:r>
      <w:r w:rsidR="0090025E">
        <w:rPr>
          <w:rFonts w:ascii="Times New Roman" w:hAnsi="Times New Roman" w:cs="Times New Roman"/>
          <w:i/>
          <w:sz w:val="28"/>
          <w:szCs w:val="28"/>
        </w:rPr>
        <w:tab/>
      </w:r>
    </w:p>
    <w:p w14:paraId="724D6230" w14:textId="77777777" w:rsidR="0090025E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Lớp:</w:t>
      </w:r>
      <w:r>
        <w:rPr>
          <w:rFonts w:ascii="Times New Roman" w:hAnsi="Times New Roman" w:cs="Times New Roman"/>
          <w:i/>
          <w:sz w:val="28"/>
          <w:szCs w:val="28"/>
        </w:rPr>
        <w:tab/>
        <w:t>Khóa</w:t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1DBCAD5F" w14:textId="33A42793" w:rsidR="00A536C8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Học phần:</w:t>
      </w:r>
      <w:r w:rsidR="00B778AE">
        <w:rPr>
          <w:rFonts w:ascii="Times New Roman" w:hAnsi="Times New Roman" w:cs="Times New Roman"/>
          <w:i/>
          <w:sz w:val="28"/>
          <w:szCs w:val="28"/>
        </w:rPr>
        <w:t>Lập trình Java</w:t>
      </w:r>
      <w:r>
        <w:rPr>
          <w:rFonts w:ascii="Times New Roman" w:hAnsi="Times New Roman" w:cs="Times New Roman"/>
          <w:i/>
          <w:sz w:val="28"/>
          <w:szCs w:val="28"/>
        </w:rPr>
        <w:tab/>
        <w:t>Bài:</w:t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6A53D892" w14:textId="77777777" w:rsidR="0090025E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Ngày thực hành</w:t>
      </w:r>
      <w:r w:rsidR="00A42F3C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ab/>
        <w:t>Phòng TH</w:t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2DA848AF" w14:textId="4B369039" w:rsidR="0090025E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Ca TH</w:t>
      </w:r>
      <w:r w:rsidR="00A42F3C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B778AE">
        <w:rPr>
          <w:rFonts w:ascii="Times New Roman" w:hAnsi="Times New Roman" w:cs="Times New Roman"/>
          <w:i/>
          <w:sz w:val="28"/>
          <w:szCs w:val="28"/>
        </w:rPr>
        <w:t>Ca?</w:t>
      </w:r>
      <w:r>
        <w:rPr>
          <w:rFonts w:ascii="Times New Roman" w:hAnsi="Times New Roman" w:cs="Times New Roman"/>
          <w:i/>
          <w:sz w:val="28"/>
          <w:szCs w:val="28"/>
        </w:rPr>
        <w:tab/>
      </w:r>
      <w:r w:rsidR="00A42F3C">
        <w:rPr>
          <w:rFonts w:ascii="Times New Roman" w:hAnsi="Times New Roman" w:cs="Times New Roman"/>
          <w:i/>
          <w:sz w:val="28"/>
          <w:szCs w:val="28"/>
        </w:rPr>
        <w:t xml:space="preserve">Phòng máy: </w:t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14:paraId="2BF92DC7" w14:textId="77777777" w:rsidR="00A536C8" w:rsidRPr="00CF73CB" w:rsidRDefault="00A536C8" w:rsidP="00A536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F73CB">
        <w:rPr>
          <w:rFonts w:ascii="Times New Roman" w:hAnsi="Times New Roman" w:cs="Times New Roman"/>
          <w:b/>
          <w:sz w:val="28"/>
          <w:szCs w:val="28"/>
        </w:rPr>
        <w:t>Nội dung thực hành</w:t>
      </w:r>
    </w:p>
    <w:p w14:paraId="115DFAB8" w14:textId="211D973F" w:rsidR="00A536C8" w:rsidRPr="00CF73CB" w:rsidRDefault="00A536C8" w:rsidP="00A536C8">
      <w:pPr>
        <w:ind w:left="36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>Bài :</w:t>
      </w:r>
      <w:r w:rsidR="00B778AE">
        <w:rPr>
          <w:rFonts w:ascii="Times New Roman" w:hAnsi="Times New Roman" w:cs="Times New Roman"/>
          <w:b/>
          <w:i/>
          <w:sz w:val="28"/>
          <w:szCs w:val="28"/>
        </w:rPr>
        <w:t>&lt;tên bài&gt;</w:t>
      </w:r>
    </w:p>
    <w:p w14:paraId="5D682D00" w14:textId="77777777" w:rsidR="00A536C8" w:rsidRDefault="00A536C8" w:rsidP="00A536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Nội dung thực hành: (gạch đầu dòng các việc đã thực hiện)</w:t>
      </w:r>
    </w:p>
    <w:p w14:paraId="00932FC5" w14:textId="77777777" w:rsidR="00A536C8" w:rsidRDefault="00A42F3C" w:rsidP="00A536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quả:</w:t>
      </w:r>
    </w:p>
    <w:p w14:paraId="299C5915" w14:textId="77777777" w:rsidR="00A42F3C" w:rsidRDefault="00E30F34" w:rsidP="00E30F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Thiết kế ứng dụng (cắt khung khung project android)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9498"/>
      </w:tblGrid>
      <w:tr w:rsidR="00A42F3C" w14:paraId="324C0F5C" w14:textId="77777777" w:rsidTr="00E30F34">
        <w:tc>
          <w:tcPr>
            <w:tcW w:w="9498" w:type="dxa"/>
          </w:tcPr>
          <w:p w14:paraId="6E123D2A" w14:textId="77777777" w:rsidR="00A42F3C" w:rsidRDefault="00A42F3C" w:rsidP="00A42F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C164FD" w14:textId="77777777" w:rsidR="00A42F3C" w:rsidRDefault="00A42F3C" w:rsidP="00A42F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F600E8" w14:textId="77777777" w:rsidR="00A536C8" w:rsidRDefault="00A536C8" w:rsidP="00E30F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chạy chương trình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9498"/>
      </w:tblGrid>
      <w:tr w:rsidR="00E30F34" w14:paraId="3FA3B91F" w14:textId="77777777" w:rsidTr="00D15432">
        <w:tc>
          <w:tcPr>
            <w:tcW w:w="9498" w:type="dxa"/>
          </w:tcPr>
          <w:p w14:paraId="3A8D9EDF" w14:textId="77777777" w:rsidR="00E30F34" w:rsidRDefault="00E30F34" w:rsidP="00D154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149BA3" w14:textId="77777777" w:rsidR="00E30F34" w:rsidRDefault="00E30F34" w:rsidP="00D154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01AC3D" w14:textId="77777777" w:rsidR="00E30F34" w:rsidRPr="00E30F34" w:rsidRDefault="00E30F34" w:rsidP="00E30F3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63948B2" w14:textId="77777777" w:rsidR="00A536C8" w:rsidRDefault="00A536C8" w:rsidP="00E30F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Mở rộng chương trình (nếu có)</w:t>
      </w:r>
    </w:p>
    <w:p w14:paraId="3EA6B8C5" w14:textId="77777777" w:rsidR="007F49D8" w:rsidRDefault="007F49D8" w:rsidP="007F49D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D0B2AD2" w14:textId="77777777" w:rsidR="00A536C8" w:rsidRPr="00CF73CB" w:rsidRDefault="00A536C8" w:rsidP="00E30F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F73CB">
        <w:rPr>
          <w:rFonts w:ascii="Times New Roman" w:hAnsi="Times New Roman" w:cs="Times New Roman"/>
          <w:b/>
          <w:sz w:val="28"/>
          <w:szCs w:val="28"/>
        </w:rPr>
        <w:t>Các vấn đề khác</w:t>
      </w:r>
    </w:p>
    <w:p w14:paraId="5076782E" w14:textId="77777777" w:rsidR="00A536C8" w:rsidRDefault="00A536C8" w:rsidP="00E30F34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Nội dung đã </w:t>
      </w:r>
      <w:r w:rsidR="00E30F34">
        <w:rPr>
          <w:rFonts w:ascii="Times New Roman" w:hAnsi="Times New Roman" w:cs="Times New Roman"/>
          <w:b/>
          <w:i/>
          <w:sz w:val="28"/>
          <w:szCs w:val="28"/>
        </w:rPr>
        <w:t>hoàn</w:t>
      </w:r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hành</w:t>
      </w:r>
      <w:r w:rsidR="00E30F34">
        <w:rPr>
          <w:rFonts w:ascii="Times New Roman" w:hAnsi="Times New Roman" w:cs="Times New Roman"/>
          <w:b/>
          <w:i/>
          <w:sz w:val="28"/>
          <w:szCs w:val="28"/>
        </w:rPr>
        <w:t xml:space="preserve"> theo yêu cầu đầu bài</w:t>
      </w:r>
    </w:p>
    <w:p w14:paraId="6BED57E5" w14:textId="77777777" w:rsidR="00B7436B" w:rsidRDefault="00B7436B" w:rsidP="00B7436B">
      <w:pPr>
        <w:pStyle w:val="ListParagraph"/>
        <w:ind w:left="180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0B51EE92" w14:textId="77777777" w:rsidR="00A536C8" w:rsidRPr="00B7436B" w:rsidRDefault="00B7436B" w:rsidP="00B7436B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7436B">
        <w:rPr>
          <w:rFonts w:ascii="Times New Roman" w:hAnsi="Times New Roman" w:cs="Times New Roman"/>
          <w:b/>
          <w:i/>
          <w:sz w:val="28"/>
          <w:szCs w:val="28"/>
        </w:rPr>
        <w:t xml:space="preserve">Các </w:t>
      </w:r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>nội dung chưa thực hiện và lý do chưa hoàn thành</w:t>
      </w:r>
    </w:p>
    <w:p w14:paraId="613A0C9C" w14:textId="77777777" w:rsidR="00A536C8" w:rsidRDefault="00A536C8" w:rsidP="00EC4DCE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Nội dung </w:t>
      </w:r>
      <w:r w:rsidR="00EC4DC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Lý do:…………………………………………..</w:t>
      </w:r>
    </w:p>
    <w:p w14:paraId="0B02B802" w14:textId="77777777" w:rsidR="00EC4DCE" w:rsidRDefault="00EC4DCE" w:rsidP="00EC4DCE">
      <w:pPr>
        <w:pStyle w:val="ListParagraph"/>
        <w:ind w:left="108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0259D775" w14:textId="77777777" w:rsidR="007F49D8" w:rsidRPr="007F49D8" w:rsidRDefault="00A536C8" w:rsidP="007F49D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>Ngày hoàn tất nội dung và nộp báo cáo bổ sung</w:t>
      </w:r>
    </w:p>
    <w:p w14:paraId="4BAB55DB" w14:textId="77777777" w:rsidR="00A536C8" w:rsidRPr="00CF73CB" w:rsidRDefault="00CF73CB" w:rsidP="00B743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>Các ý kiến đề nghị</w:t>
      </w:r>
    </w:p>
    <w:p w14:paraId="07098ECD" w14:textId="77777777" w:rsidR="00CF73CB" w:rsidRPr="00CF73CB" w:rsidRDefault="00CF73CB" w:rsidP="00CF73CB">
      <w:pPr>
        <w:ind w:left="3600"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>Hà Nội, ngày…..tháng…...năm…..</w:t>
      </w:r>
    </w:p>
    <w:p w14:paraId="14B80998" w14:textId="77777777" w:rsidR="00CF73CB" w:rsidRDefault="00CF73CB" w:rsidP="00CF73CB">
      <w:pPr>
        <w:ind w:left="3600"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ab/>
        <w:t xml:space="preserve">       &lt;Họ tên&gt;</w:t>
      </w:r>
    </w:p>
    <w:p w14:paraId="7354CBC1" w14:textId="77777777" w:rsidR="007F49D8" w:rsidRDefault="007F49D8" w:rsidP="007F49D8">
      <w:pPr>
        <w:jc w:val="both"/>
        <w:rPr>
          <w:rFonts w:ascii="Times New Roman" w:hAnsi="Times New Roman" w:cs="Times New Roman"/>
          <w:bCs/>
          <w:i/>
          <w:color w:val="4472C4" w:themeColor="accent5"/>
          <w:sz w:val="28"/>
          <w:szCs w:val="28"/>
        </w:rPr>
      </w:pPr>
      <w:r w:rsidRPr="007F49D8">
        <w:rPr>
          <w:rFonts w:ascii="Times New Roman" w:hAnsi="Times New Roman" w:cs="Times New Roman"/>
          <w:bCs/>
          <w:i/>
          <w:color w:val="4472C4" w:themeColor="accent5"/>
          <w:sz w:val="28"/>
          <w:szCs w:val="28"/>
        </w:rPr>
        <w:t xml:space="preserve">SV nộp </w:t>
      </w:r>
      <w:r w:rsidR="00877473">
        <w:rPr>
          <w:rFonts w:ascii="Times New Roman" w:hAnsi="Times New Roman" w:cs="Times New Roman"/>
          <w:bCs/>
          <w:i/>
          <w:color w:val="4472C4" w:themeColor="accent5"/>
          <w:sz w:val="28"/>
          <w:szCs w:val="28"/>
        </w:rPr>
        <w:t xml:space="preserve"> file báo cáo </w:t>
      </w:r>
      <w:r w:rsidR="003E6784">
        <w:rPr>
          <w:rFonts w:ascii="Times New Roman" w:hAnsi="Times New Roman" w:cs="Times New Roman"/>
          <w:bCs/>
          <w:i/>
          <w:color w:val="4472C4" w:themeColor="accent5"/>
          <w:sz w:val="28"/>
          <w:szCs w:val="28"/>
        </w:rPr>
        <w:t>+</w:t>
      </w:r>
      <w:r w:rsidRPr="007F49D8">
        <w:rPr>
          <w:rFonts w:ascii="Times New Roman" w:hAnsi="Times New Roman" w:cs="Times New Roman"/>
          <w:bCs/>
          <w:i/>
          <w:color w:val="4472C4" w:themeColor="accent5"/>
          <w:sz w:val="28"/>
          <w:szCs w:val="28"/>
        </w:rPr>
        <w:t xml:space="preserve">tất cả các file đã thực hiện:  *.java, *.xml,  *.* </w:t>
      </w:r>
      <w:r w:rsidR="00877473">
        <w:rPr>
          <w:rFonts w:ascii="Times New Roman" w:hAnsi="Times New Roman" w:cs="Times New Roman"/>
          <w:bCs/>
          <w:i/>
          <w:color w:val="4472C4" w:themeColor="accent5"/>
          <w:sz w:val="28"/>
          <w:szCs w:val="28"/>
        </w:rPr>
        <w:t xml:space="preserve"> </w:t>
      </w:r>
    </w:p>
    <w:p w14:paraId="1719AC84" w14:textId="77777777" w:rsidR="00877473" w:rsidRPr="00807D13" w:rsidRDefault="00877473" w:rsidP="00877473">
      <w:pPr>
        <w:jc w:val="both"/>
        <w:rPr>
          <w:rFonts w:ascii="Times New Roman" w:hAnsi="Times New Roman"/>
          <w:bCs/>
          <w:i/>
          <w:sz w:val="28"/>
          <w:szCs w:val="28"/>
        </w:rPr>
      </w:pPr>
      <w:r w:rsidRPr="00807D13">
        <w:rPr>
          <w:rFonts w:ascii="Times New Roman" w:hAnsi="Times New Roman"/>
          <w:bCs/>
          <w:i/>
          <w:sz w:val="28"/>
          <w:szCs w:val="28"/>
        </w:rPr>
        <w:t>Hướng dẫn ghi:</w:t>
      </w:r>
      <w:r w:rsidR="00834730">
        <w:rPr>
          <w:rFonts w:ascii="Times New Roman" w:hAnsi="Times New Roman"/>
          <w:bCs/>
          <w:i/>
          <w:sz w:val="28"/>
          <w:szCs w:val="28"/>
        </w:rPr>
        <w:t xml:space="preserve"> (xóa phần này sau khi hoàn thành)</w:t>
      </w:r>
    </w:p>
    <w:p w14:paraId="4EFC121A" w14:textId="77777777" w:rsidR="00877473" w:rsidRPr="003E6784" w:rsidRDefault="00877473" w:rsidP="00877473">
      <w:pPr>
        <w:numPr>
          <w:ilvl w:val="0"/>
          <w:numId w:val="3"/>
        </w:numPr>
        <w:jc w:val="both"/>
        <w:rPr>
          <w:rFonts w:ascii="Times New Roman" w:hAnsi="Times New Roman"/>
          <w:bCs/>
          <w:i/>
          <w:color w:val="FF0000"/>
        </w:rPr>
      </w:pPr>
      <w:r w:rsidRPr="003E6784">
        <w:rPr>
          <w:rFonts w:ascii="Times New Roman" w:hAnsi="Times New Roman"/>
          <w:bCs/>
          <w:i/>
          <w:color w:val="FF0000"/>
        </w:rPr>
        <w:t>Ký hiệu &lt;&gt; lưu thông tin bắt buộc, sinh viên xóa cả ký hiệu &lt;&gt; và điền thông tin.</w:t>
      </w:r>
    </w:p>
    <w:p w14:paraId="374F5A98" w14:textId="77777777" w:rsidR="00877473" w:rsidRPr="003E6784" w:rsidRDefault="00877473" w:rsidP="00877473">
      <w:pPr>
        <w:numPr>
          <w:ilvl w:val="0"/>
          <w:numId w:val="3"/>
        </w:numPr>
        <w:jc w:val="both"/>
        <w:rPr>
          <w:rFonts w:ascii="Times New Roman" w:hAnsi="Times New Roman"/>
          <w:bCs/>
          <w:i/>
          <w:color w:val="FF0000"/>
        </w:rPr>
      </w:pPr>
      <w:r w:rsidRPr="003E6784">
        <w:rPr>
          <w:rFonts w:ascii="Times New Roman" w:hAnsi="Times New Roman"/>
          <w:bCs/>
          <w:i/>
          <w:color w:val="FF0000"/>
        </w:rPr>
        <w:t>Các mục trong nội dung sinh viên có thể đánh số lại nêu muốn</w:t>
      </w:r>
    </w:p>
    <w:p w14:paraId="7A534950" w14:textId="77777777" w:rsidR="00834730" w:rsidRPr="003E6784" w:rsidRDefault="00877473" w:rsidP="00834730">
      <w:pPr>
        <w:numPr>
          <w:ilvl w:val="0"/>
          <w:numId w:val="3"/>
        </w:numPr>
        <w:jc w:val="both"/>
        <w:rPr>
          <w:rFonts w:ascii="Times New Roman" w:hAnsi="Times New Roman"/>
          <w:bCs/>
          <w:i/>
          <w:color w:val="FF0000"/>
        </w:rPr>
      </w:pPr>
      <w:r w:rsidRPr="003E6784">
        <w:rPr>
          <w:rFonts w:ascii="Times New Roman" w:hAnsi="Times New Roman"/>
          <w:bCs/>
          <w:i/>
          <w:color w:val="FF0000"/>
        </w:rPr>
        <w:t>SV lưu ý đặt lại tên báo cáo theo ghi chú trong yêu cầu bài nộp</w:t>
      </w:r>
    </w:p>
    <w:sectPr w:rsidR="00834730" w:rsidRPr="003E6784" w:rsidSect="00E30F34">
      <w:pgSz w:w="12240" w:h="15840"/>
      <w:pgMar w:top="709" w:right="61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991C69"/>
    <w:multiLevelType w:val="hybridMultilevel"/>
    <w:tmpl w:val="6DBADD5E"/>
    <w:lvl w:ilvl="0" w:tplc="678E0B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62C30"/>
    <w:multiLevelType w:val="hybridMultilevel"/>
    <w:tmpl w:val="EA0201A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E7E34D0"/>
    <w:multiLevelType w:val="hybridMultilevel"/>
    <w:tmpl w:val="74321E26"/>
    <w:lvl w:ilvl="0" w:tplc="618C9C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C9683C"/>
    <w:multiLevelType w:val="hybridMultilevel"/>
    <w:tmpl w:val="1E6090DC"/>
    <w:lvl w:ilvl="0" w:tplc="FC0AD1E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25611"/>
    <w:multiLevelType w:val="hybridMultilevel"/>
    <w:tmpl w:val="12025436"/>
    <w:lvl w:ilvl="0" w:tplc="DCBA5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79"/>
    <w:rsid w:val="003D5A15"/>
    <w:rsid w:val="003E6784"/>
    <w:rsid w:val="0074226B"/>
    <w:rsid w:val="007F49D8"/>
    <w:rsid w:val="00834730"/>
    <w:rsid w:val="00877473"/>
    <w:rsid w:val="008F07A9"/>
    <w:rsid w:val="0090025E"/>
    <w:rsid w:val="00A42F3C"/>
    <w:rsid w:val="00A536C8"/>
    <w:rsid w:val="00B55757"/>
    <w:rsid w:val="00B7436B"/>
    <w:rsid w:val="00B778AE"/>
    <w:rsid w:val="00B944B2"/>
    <w:rsid w:val="00CF73CB"/>
    <w:rsid w:val="00E30F34"/>
    <w:rsid w:val="00EC4DCE"/>
    <w:rsid w:val="00FD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10DE"/>
  <w15:chartTrackingRefBased/>
  <w15:docId w15:val="{89EC3133-A90C-498F-A7C9-7D9F6BEBF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6C8"/>
    <w:pPr>
      <w:ind w:left="720"/>
      <w:contextualSpacing/>
    </w:pPr>
  </w:style>
  <w:style w:type="table" w:styleId="TableGrid">
    <w:name w:val="Table Grid"/>
    <w:basedOn w:val="TableNormal"/>
    <w:uiPriority w:val="39"/>
    <w:rsid w:val="00A42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ONHOC\IT6029_Android_BGDT_Full%20options\Bai0_MoDau\MauBCBaiTap_TH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MauBCBaiTap_TH.dotx</Template>
  <TotalTime>0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Dương</dc:creator>
  <cp:keywords/>
  <dc:description/>
  <cp:lastModifiedBy>Vũ Thị Dương</cp:lastModifiedBy>
  <cp:revision>3</cp:revision>
  <dcterms:created xsi:type="dcterms:W3CDTF">2024-02-29T16:32:00Z</dcterms:created>
  <dcterms:modified xsi:type="dcterms:W3CDTF">2024-02-29T16:32:00Z</dcterms:modified>
</cp:coreProperties>
</file>